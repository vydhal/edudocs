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F50FBB" w14:textId="77777777" w:rsidR="00284866" w:rsidRDefault="00284866" w:rsidP="00FD45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5EB65F28" w14:textId="20366608" w:rsidR="0094638E" w:rsidRPr="00FD4504" w:rsidRDefault="00284866" w:rsidP="00FD450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TERMO DE RESPONSABILIDADE – JORNADA AMPLIADA DE PROFESSOR EFETIVO</w:t>
      </w:r>
    </w:p>
    <w:p w14:paraId="67FB550B" w14:textId="43B53635" w:rsidR="00FD4504" w:rsidRPr="00FD4504" w:rsidRDefault="00FD4504" w:rsidP="00FD4504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FD4504">
        <w:rPr>
          <w:rFonts w:ascii="Times New Roman" w:hAnsi="Times New Roman" w:cs="Times New Roman"/>
          <w:color w:val="auto"/>
          <w:sz w:val="24"/>
          <w:szCs w:val="24"/>
        </w:rPr>
        <w:t>Unidade Educacional___________________________________________________</w:t>
      </w:r>
    </w:p>
    <w:p w14:paraId="3613A460" w14:textId="77777777" w:rsidR="00FD4504" w:rsidRPr="00ED5303" w:rsidRDefault="00FD4504" w:rsidP="00FD4504">
      <w:pPr>
        <w:rPr>
          <w:b/>
        </w:rPr>
      </w:pPr>
    </w:p>
    <w:p w14:paraId="51A58071" w14:textId="2083C982" w:rsidR="00FD4504" w:rsidRPr="00FD4504" w:rsidRDefault="00FD4504" w:rsidP="00FD4504">
      <w:pPr>
        <w:rPr>
          <w:rFonts w:ascii="Times New Roman" w:hAnsi="Times New Roman"/>
          <w:bCs/>
          <w:sz w:val="24"/>
          <w:szCs w:val="24"/>
        </w:rPr>
      </w:pPr>
      <w:r w:rsidRPr="00FD4504">
        <w:rPr>
          <w:rFonts w:ascii="Times New Roman" w:hAnsi="Times New Roman"/>
          <w:bCs/>
          <w:sz w:val="24"/>
          <w:szCs w:val="24"/>
        </w:rPr>
        <w:t>Senhor Secretário,</w:t>
      </w:r>
    </w:p>
    <w:p w14:paraId="30822A61" w14:textId="49B87E8D" w:rsidR="00426454" w:rsidRPr="00ED0446" w:rsidRDefault="00284866" w:rsidP="00ED0446">
      <w:pPr>
        <w:pStyle w:val="Corpodetexto"/>
        <w:spacing w:line="259" w:lineRule="auto"/>
        <w:jc w:val="both"/>
      </w:pPr>
      <w:r>
        <w:t>Atesto a necessidade do</w:t>
      </w:r>
      <w:r w:rsidR="00423B69">
        <w:t xml:space="preserve"> </w:t>
      </w:r>
      <w:r>
        <w:t>(a) Professor</w:t>
      </w:r>
      <w:r w:rsidR="00423B69">
        <w:t xml:space="preserve"> </w:t>
      </w:r>
      <w:r>
        <w:t xml:space="preserve">(a) </w:t>
      </w:r>
      <w:r w:rsidR="00FD4504" w:rsidRPr="00FD4504">
        <w:t>_______________</w:t>
      </w:r>
      <w:r>
        <w:t>______</w:t>
      </w:r>
      <w:r w:rsidR="00FD4504" w:rsidRPr="00FD4504">
        <w:t>______________</w:t>
      </w:r>
      <w:r w:rsidR="00FD4504">
        <w:t>______</w:t>
      </w:r>
      <w:r w:rsidR="00EF0924">
        <w:t xml:space="preserve">, </w:t>
      </w:r>
      <w:r w:rsidR="00FD4504">
        <w:t xml:space="preserve"> </w:t>
      </w:r>
      <w:r w:rsidR="00FD4504" w:rsidRPr="00FD4504">
        <w:t>Matr</w:t>
      </w:r>
      <w:r w:rsidR="00FD4504">
        <w:t>í</w:t>
      </w:r>
      <w:r w:rsidR="00FD4504" w:rsidRPr="00FD4504">
        <w:t>cula___________</w:t>
      </w:r>
      <w:r w:rsidR="00EF0924">
        <w:t>, lotado na Escola   ______________________________</w:t>
      </w:r>
      <w:r w:rsidR="00136AB4">
        <w:t xml:space="preserve">   </w:t>
      </w:r>
      <w:r w:rsidR="00EF0924">
        <w:t>turno ______ para</w:t>
      </w:r>
      <w:r w:rsidR="00FD4504" w:rsidRPr="00FD4504">
        <w:t xml:space="preserve"> </w:t>
      </w:r>
      <w:r w:rsidR="00423B69">
        <w:t xml:space="preserve"> jornada ampliada, nessa Unidade de Ensino</w:t>
      </w:r>
      <w:r w:rsidR="00FD4504">
        <w:t>,</w:t>
      </w:r>
      <w:r w:rsidR="00136AB4">
        <w:t xml:space="preserve"> turno _____</w:t>
      </w:r>
      <w:r w:rsidR="00C462D2">
        <w:t>, Série</w:t>
      </w:r>
      <w:r w:rsidR="00136AB4">
        <w:t xml:space="preserve"> _______</w:t>
      </w:r>
      <w:r w:rsidR="00FD4504">
        <w:t>, com o quantitativo de ______ alunos,</w:t>
      </w:r>
      <w:r w:rsidR="00EF0924">
        <w:t xml:space="preserve"> conforme SIGEDUC,</w:t>
      </w:r>
      <w:r w:rsidR="00FD4504">
        <w:t xml:space="preserve">  s</w:t>
      </w:r>
      <w:r w:rsidR="00FD4504" w:rsidRPr="00FD4504">
        <w:t>ubstituindo o (a) professor (a) ______________________________________________ matr</w:t>
      </w:r>
      <w:r w:rsidR="00FD4504">
        <w:t>í</w:t>
      </w:r>
      <w:r w:rsidR="00FD4504" w:rsidRPr="00FD4504">
        <w:t xml:space="preserve">cula ___________ </w:t>
      </w:r>
      <w:r w:rsidR="00337166">
        <w:t>na vaga existente por motivo de:</w:t>
      </w:r>
    </w:p>
    <w:p w14:paraId="1D1E996E" w14:textId="6519F969" w:rsidR="00337166" w:rsidRPr="00FD4504" w:rsidRDefault="00337166" w:rsidP="0033716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FD4504">
        <w:rPr>
          <w:rFonts w:ascii="Times New Roman" w:hAnsi="Times New Roman"/>
          <w:bCs/>
          <w:sz w:val="24"/>
          <w:szCs w:val="24"/>
        </w:rPr>
        <w:t xml:space="preserve">(  </w:t>
      </w:r>
      <w:proofErr w:type="gramEnd"/>
      <w:r w:rsidRPr="00FD4504">
        <w:rPr>
          <w:rFonts w:ascii="Times New Roman" w:hAnsi="Times New Roman"/>
          <w:bCs/>
          <w:sz w:val="24"/>
          <w:szCs w:val="24"/>
        </w:rPr>
        <w:t xml:space="preserve"> ) Transferência     </w:t>
      </w:r>
      <w:r w:rsidR="00426454">
        <w:rPr>
          <w:rFonts w:ascii="Times New Roman" w:hAnsi="Times New Roman"/>
          <w:bCs/>
          <w:sz w:val="24"/>
          <w:szCs w:val="24"/>
        </w:rPr>
        <w:t xml:space="preserve">    </w:t>
      </w:r>
      <w:r w:rsidRPr="00FD4504">
        <w:rPr>
          <w:rFonts w:ascii="Times New Roman" w:hAnsi="Times New Roman"/>
          <w:bCs/>
          <w:sz w:val="24"/>
          <w:szCs w:val="24"/>
        </w:rPr>
        <w:t xml:space="preserve">(   ) Licença </w:t>
      </w:r>
      <w:r>
        <w:rPr>
          <w:rFonts w:ascii="Times New Roman" w:hAnsi="Times New Roman"/>
          <w:bCs/>
          <w:sz w:val="24"/>
          <w:szCs w:val="24"/>
        </w:rPr>
        <w:t xml:space="preserve">para estudo  </w:t>
      </w:r>
      <w:r w:rsidR="00426454" w:rsidRPr="00FD4504">
        <w:rPr>
          <w:rFonts w:ascii="Times New Roman" w:hAnsi="Times New Roman"/>
          <w:bCs/>
          <w:sz w:val="24"/>
          <w:szCs w:val="24"/>
        </w:rPr>
        <w:t>(   ) Licença sem Vencimentos</w:t>
      </w:r>
    </w:p>
    <w:p w14:paraId="39F0CD0E" w14:textId="155AD52C" w:rsidR="00337166" w:rsidRPr="00FD4504" w:rsidRDefault="00337166" w:rsidP="0033716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FD4504">
        <w:rPr>
          <w:rFonts w:ascii="Times New Roman" w:hAnsi="Times New Roman"/>
          <w:bCs/>
          <w:sz w:val="24"/>
          <w:szCs w:val="24"/>
        </w:rPr>
        <w:t xml:space="preserve">(  </w:t>
      </w:r>
      <w:proofErr w:type="gramEnd"/>
      <w:r w:rsidRPr="00FD4504">
        <w:rPr>
          <w:rFonts w:ascii="Times New Roman" w:hAnsi="Times New Roman"/>
          <w:bCs/>
          <w:sz w:val="24"/>
          <w:szCs w:val="24"/>
        </w:rPr>
        <w:t xml:space="preserve"> ) Licença Prêmio      (   ) </w:t>
      </w:r>
      <w:r w:rsidR="007F698F">
        <w:rPr>
          <w:rFonts w:ascii="Times New Roman" w:hAnsi="Times New Roman"/>
          <w:bCs/>
          <w:sz w:val="24"/>
          <w:szCs w:val="24"/>
        </w:rPr>
        <w:t>A</w:t>
      </w:r>
      <w:r w:rsidR="00E85859">
        <w:rPr>
          <w:rFonts w:ascii="Times New Roman" w:hAnsi="Times New Roman"/>
          <w:bCs/>
          <w:sz w:val="24"/>
          <w:szCs w:val="24"/>
        </w:rPr>
        <w:t>fastamento para a</w:t>
      </w:r>
      <w:r w:rsidRPr="00FD4504">
        <w:rPr>
          <w:rFonts w:ascii="Times New Roman" w:hAnsi="Times New Roman"/>
          <w:bCs/>
          <w:sz w:val="24"/>
          <w:szCs w:val="24"/>
        </w:rPr>
        <w:t xml:space="preserve">posentadoria    </w:t>
      </w:r>
      <w:r w:rsidR="00426454">
        <w:rPr>
          <w:rFonts w:ascii="Times New Roman" w:hAnsi="Times New Roman"/>
          <w:bCs/>
          <w:sz w:val="24"/>
          <w:szCs w:val="24"/>
        </w:rPr>
        <w:t xml:space="preserve">     </w:t>
      </w:r>
      <w:r w:rsidR="00426454">
        <w:rPr>
          <w:rFonts w:ascii="Times New Roman" w:hAnsi="Times New Roman"/>
          <w:bCs/>
          <w:sz w:val="24"/>
          <w:szCs w:val="24"/>
        </w:rPr>
        <w:t xml:space="preserve"> (   ) Licença Médica</w:t>
      </w:r>
    </w:p>
    <w:p w14:paraId="65F75F7C" w14:textId="0EB7E6D1" w:rsidR="00337166" w:rsidRDefault="00337166" w:rsidP="0033716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FD4504">
        <w:rPr>
          <w:rFonts w:ascii="Times New Roman" w:hAnsi="Times New Roman"/>
          <w:bCs/>
          <w:sz w:val="24"/>
          <w:szCs w:val="24"/>
        </w:rPr>
        <w:t xml:space="preserve">(  </w:t>
      </w:r>
      <w:proofErr w:type="gramEnd"/>
      <w:r w:rsidRPr="00FD4504">
        <w:rPr>
          <w:rFonts w:ascii="Times New Roman" w:hAnsi="Times New Roman"/>
          <w:bCs/>
          <w:sz w:val="24"/>
          <w:szCs w:val="24"/>
        </w:rPr>
        <w:t xml:space="preserve"> ) Falta de Professor  (   ) Expansão de Turma</w:t>
      </w:r>
    </w:p>
    <w:p w14:paraId="5E170A3C" w14:textId="33E393C2" w:rsidR="00337166" w:rsidRDefault="00337166" w:rsidP="0033716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>
        <w:rPr>
          <w:rFonts w:ascii="Times New Roman" w:hAnsi="Times New Roman"/>
          <w:bCs/>
          <w:sz w:val="24"/>
          <w:szCs w:val="24"/>
        </w:rPr>
        <w:t xml:space="preserve">(  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) Substituição de professor que exerce a função de gestor</w:t>
      </w:r>
    </w:p>
    <w:p w14:paraId="3A3C1F75" w14:textId="711EA2ED" w:rsidR="00CC6449" w:rsidRDefault="00CC6449" w:rsidP="00FD4504">
      <w:pPr>
        <w:jc w:val="both"/>
        <w:rPr>
          <w:rFonts w:ascii="Times New Roman" w:hAnsi="Times New Roman"/>
          <w:sz w:val="24"/>
          <w:szCs w:val="24"/>
        </w:rPr>
      </w:pPr>
    </w:p>
    <w:p w14:paraId="35200EA2" w14:textId="4AEDEC9B" w:rsidR="00CC6449" w:rsidRPr="00FD4504" w:rsidRDefault="00423B69" w:rsidP="00FD4504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Observação: ____</w:t>
      </w:r>
      <w:r w:rsidR="00FD4504" w:rsidRPr="00FD4504">
        <w:rPr>
          <w:rFonts w:ascii="Times New Roman" w:hAnsi="Times New Roman"/>
          <w:bCs/>
          <w:sz w:val="24"/>
          <w:szCs w:val="24"/>
        </w:rPr>
        <w:t>________________________________________________</w:t>
      </w:r>
      <w:r w:rsidR="00FD4504">
        <w:rPr>
          <w:rFonts w:ascii="Times New Roman" w:hAnsi="Times New Roman"/>
          <w:bCs/>
          <w:sz w:val="24"/>
          <w:szCs w:val="24"/>
        </w:rPr>
        <w:t>_________________</w:t>
      </w:r>
    </w:p>
    <w:p w14:paraId="6D739615" w14:textId="27F0C701" w:rsidR="00FD4504" w:rsidRDefault="00FD4504" w:rsidP="00FD4504">
      <w:pPr>
        <w:jc w:val="both"/>
        <w:rPr>
          <w:rFonts w:ascii="Times New Roman" w:hAnsi="Times New Roman"/>
          <w:bCs/>
          <w:sz w:val="24"/>
          <w:szCs w:val="24"/>
        </w:rPr>
      </w:pPr>
      <w:r w:rsidRPr="00FD4504">
        <w:rPr>
          <w:rFonts w:ascii="Times New Roman" w:hAnsi="Times New Roman"/>
          <w:bCs/>
          <w:sz w:val="24"/>
          <w:szCs w:val="24"/>
        </w:rPr>
        <w:t>Durante o período de ___________ a _______________ de ____________.</w:t>
      </w:r>
    </w:p>
    <w:p w14:paraId="5B0F3BEA" w14:textId="77777777" w:rsidR="00ED0446" w:rsidRDefault="00ED0446" w:rsidP="00FD4504">
      <w:pPr>
        <w:jc w:val="both"/>
        <w:rPr>
          <w:rFonts w:ascii="Times New Roman" w:hAnsi="Times New Roman"/>
          <w:bCs/>
          <w:sz w:val="24"/>
          <w:szCs w:val="24"/>
        </w:rPr>
      </w:pPr>
    </w:p>
    <w:p w14:paraId="11764FF2" w14:textId="72684640" w:rsidR="00284866" w:rsidRDefault="00284866" w:rsidP="00FD4504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Estou ciente que, caso seja constatado qualquer irregularidade na solicitação acima, seja instaurado processo administrativo para averiguar as condições nas quais estas irregularidades ocorreram.</w:t>
      </w:r>
    </w:p>
    <w:p w14:paraId="255C0887" w14:textId="30A0B46C" w:rsidR="00284866" w:rsidRPr="00FD4504" w:rsidRDefault="00284866" w:rsidP="00FD4504">
      <w:pPr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Campina Grande, _____/_____/________.</w:t>
      </w:r>
    </w:p>
    <w:p w14:paraId="5F03D4CC" w14:textId="7A8D1230" w:rsidR="00FD4504" w:rsidRPr="00FD4504" w:rsidRDefault="00FD4504" w:rsidP="00F63406">
      <w:pPr>
        <w:tabs>
          <w:tab w:val="center" w:pos="4961"/>
        </w:tabs>
        <w:jc w:val="center"/>
        <w:rPr>
          <w:rFonts w:ascii="Times New Roman" w:hAnsi="Times New Roman"/>
          <w:bCs/>
          <w:sz w:val="24"/>
          <w:szCs w:val="24"/>
        </w:rPr>
      </w:pPr>
      <w:r w:rsidRPr="00FD4504">
        <w:rPr>
          <w:rFonts w:ascii="Times New Roman" w:hAnsi="Times New Roman"/>
          <w:bCs/>
          <w:sz w:val="24"/>
          <w:szCs w:val="24"/>
        </w:rPr>
        <w:tab/>
      </w:r>
    </w:p>
    <w:p w14:paraId="31078C59" w14:textId="6F9669D4" w:rsidR="00FD4504" w:rsidRPr="00FD4504" w:rsidRDefault="00FD4504" w:rsidP="0094638E">
      <w:pPr>
        <w:tabs>
          <w:tab w:val="center" w:pos="4961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FD4504">
        <w:rPr>
          <w:rFonts w:ascii="Times New Roman" w:hAnsi="Times New Roman"/>
          <w:bCs/>
          <w:sz w:val="24"/>
          <w:szCs w:val="24"/>
        </w:rPr>
        <w:t>___________________________</w:t>
      </w:r>
      <w:r w:rsidR="0094638E">
        <w:rPr>
          <w:rFonts w:ascii="Times New Roman" w:hAnsi="Times New Roman"/>
          <w:bCs/>
          <w:sz w:val="24"/>
          <w:szCs w:val="24"/>
        </w:rPr>
        <w:t>__________________</w:t>
      </w:r>
    </w:p>
    <w:p w14:paraId="1901BB8A" w14:textId="1BE62072" w:rsidR="00FD4504" w:rsidRDefault="00FD20E3" w:rsidP="00ED0446">
      <w:pPr>
        <w:ind w:firstLine="851"/>
        <w:jc w:val="center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Ges</w:t>
      </w:r>
      <w:bookmarkStart w:id="0" w:name="_GoBack"/>
      <w:bookmarkEnd w:id="0"/>
      <w:r w:rsidR="0094638E" w:rsidRPr="00FD4504">
        <w:rPr>
          <w:rFonts w:ascii="Times New Roman" w:hAnsi="Times New Roman"/>
          <w:sz w:val="24"/>
          <w:szCs w:val="24"/>
        </w:rPr>
        <w:t>tor</w:t>
      </w:r>
      <w:r w:rsidR="00BC0E4A">
        <w:rPr>
          <w:rFonts w:ascii="Times New Roman" w:hAnsi="Times New Roman"/>
          <w:sz w:val="24"/>
          <w:szCs w:val="24"/>
        </w:rPr>
        <w:t xml:space="preserve"> </w:t>
      </w:r>
      <w:r w:rsidR="0094638E" w:rsidRPr="00FD4504">
        <w:rPr>
          <w:rFonts w:ascii="Times New Roman" w:hAnsi="Times New Roman"/>
          <w:sz w:val="24"/>
          <w:szCs w:val="24"/>
        </w:rPr>
        <w:t xml:space="preserve">(a) da </w:t>
      </w:r>
      <w:r w:rsidR="0094638E">
        <w:rPr>
          <w:rFonts w:ascii="Times New Roman" w:hAnsi="Times New Roman"/>
          <w:sz w:val="24"/>
          <w:szCs w:val="24"/>
        </w:rPr>
        <w:t>Unidade Educacional</w:t>
      </w:r>
    </w:p>
    <w:p w14:paraId="5BDE2245" w14:textId="77777777" w:rsidR="00FD4504" w:rsidRDefault="00FD4504" w:rsidP="00437281">
      <w:pPr>
        <w:ind w:firstLine="851"/>
        <w:jc w:val="center"/>
        <w:rPr>
          <w:rFonts w:ascii="Times New Roman" w:eastAsia="Calibri" w:hAnsi="Times New Roman"/>
          <w:sz w:val="24"/>
          <w:szCs w:val="24"/>
        </w:rPr>
      </w:pPr>
    </w:p>
    <w:p w14:paraId="70211791" w14:textId="48D36F79" w:rsidR="00FD4504" w:rsidRPr="00EB7D1A" w:rsidRDefault="00FD4504" w:rsidP="00FD4504">
      <w:pPr>
        <w:ind w:firstLine="851"/>
        <w:jc w:val="both"/>
        <w:rPr>
          <w:rFonts w:ascii="Times New Roman" w:eastAsia="Calibri" w:hAnsi="Times New Roman"/>
          <w:sz w:val="24"/>
          <w:szCs w:val="24"/>
        </w:rPr>
      </w:pPr>
    </w:p>
    <w:sectPr w:rsidR="00FD4504" w:rsidRPr="00EB7D1A" w:rsidSect="001D4E7E">
      <w:headerReference w:type="default" r:id="rId8"/>
      <w:footerReference w:type="default" r:id="rId9"/>
      <w:pgSz w:w="11906" w:h="16838"/>
      <w:pgMar w:top="816" w:right="1134" w:bottom="992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68B22" w14:textId="77777777" w:rsidR="006C24DF" w:rsidRDefault="006C24DF" w:rsidP="00823AE7">
      <w:pPr>
        <w:spacing w:after="0" w:line="240" w:lineRule="auto"/>
      </w:pPr>
      <w:r>
        <w:separator/>
      </w:r>
    </w:p>
  </w:endnote>
  <w:endnote w:type="continuationSeparator" w:id="0">
    <w:p w14:paraId="627406D5" w14:textId="77777777" w:rsidR="006C24DF" w:rsidRDefault="006C24DF" w:rsidP="00823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73231" w14:textId="77777777" w:rsidR="00E55EA2" w:rsidRDefault="00E55EA2" w:rsidP="00E55EA2">
    <w:pPr>
      <w:pStyle w:val="Rodap"/>
      <w:pBdr>
        <w:bottom w:val="single" w:sz="6" w:space="1" w:color="auto"/>
      </w:pBdr>
      <w:jc w:val="center"/>
    </w:pPr>
  </w:p>
  <w:p w14:paraId="68DD264A" w14:textId="77777777" w:rsidR="00E55EA2" w:rsidRPr="002D4D17" w:rsidRDefault="00E55EA2" w:rsidP="00E55EA2">
    <w:pPr>
      <w:pStyle w:val="Rodap"/>
      <w:jc w:val="center"/>
      <w:rPr>
        <w:rFonts w:ascii="Arial" w:hAnsi="Arial" w:cs="Arial"/>
        <w:sz w:val="18"/>
        <w:szCs w:val="18"/>
      </w:rPr>
    </w:pPr>
    <w:r w:rsidRPr="002D4D17">
      <w:rPr>
        <w:rFonts w:ascii="Arial" w:hAnsi="Arial" w:cs="Arial"/>
        <w:sz w:val="18"/>
        <w:szCs w:val="18"/>
      </w:rPr>
      <w:t>Rua Paulino Raposo, 347 – São José</w:t>
    </w:r>
  </w:p>
  <w:p w14:paraId="0712D055" w14:textId="77777777" w:rsidR="00E55EA2" w:rsidRPr="002D4D17" w:rsidRDefault="00E55EA2" w:rsidP="00E55EA2">
    <w:pPr>
      <w:pStyle w:val="Rodap"/>
      <w:jc w:val="center"/>
      <w:rPr>
        <w:rFonts w:ascii="Arial" w:hAnsi="Arial" w:cs="Arial"/>
        <w:sz w:val="18"/>
        <w:szCs w:val="18"/>
      </w:rPr>
    </w:pPr>
    <w:r w:rsidRPr="002D4D17">
      <w:rPr>
        <w:rFonts w:ascii="Arial" w:hAnsi="Arial" w:cs="Arial"/>
        <w:sz w:val="18"/>
        <w:szCs w:val="18"/>
      </w:rPr>
      <w:t>Campina Grande / PB     -     CEP 58400-358</w:t>
    </w:r>
  </w:p>
  <w:p w14:paraId="77CF127C" w14:textId="3D16C33A" w:rsidR="00E55EA2" w:rsidRPr="00037C8B" w:rsidRDefault="00E55EA2" w:rsidP="003A5F4B">
    <w:pPr>
      <w:pStyle w:val="Rodap"/>
      <w:jc w:val="center"/>
      <w:rPr>
        <w:rFonts w:ascii="Arial" w:hAnsi="Arial" w:cs="Arial"/>
        <w:sz w:val="18"/>
        <w:szCs w:val="18"/>
      </w:rPr>
    </w:pPr>
    <w:r w:rsidRPr="002D4D17">
      <w:rPr>
        <w:rFonts w:ascii="Arial" w:hAnsi="Arial" w:cs="Arial"/>
        <w:sz w:val="18"/>
        <w:szCs w:val="18"/>
      </w:rPr>
      <w:t>Telefone: (83) 3310 - 692</w:t>
    </w:r>
    <w:r>
      <w:rPr>
        <w:rFonts w:ascii="Arial" w:hAnsi="Arial" w:cs="Arial"/>
        <w:sz w:val="18"/>
        <w:szCs w:val="18"/>
      </w:rPr>
      <w:t xml:space="preserve">7 / E-mail: </w:t>
    </w:r>
    <w:r w:rsidR="00BE3F77">
      <w:rPr>
        <w:rFonts w:ascii="Arial" w:hAnsi="Arial" w:cs="Arial"/>
        <w:sz w:val="18"/>
        <w:szCs w:val="18"/>
      </w:rPr>
      <w:t>gabineteseduc</w:t>
    </w:r>
    <w:r>
      <w:rPr>
        <w:rFonts w:ascii="Arial" w:hAnsi="Arial" w:cs="Arial"/>
        <w:sz w:val="18"/>
        <w:szCs w:val="18"/>
      </w:rPr>
      <w:t>@</w:t>
    </w:r>
    <w:r w:rsidR="003A5F4B">
      <w:rPr>
        <w:rFonts w:ascii="Arial" w:hAnsi="Arial" w:cs="Arial"/>
        <w:sz w:val="18"/>
        <w:szCs w:val="18"/>
      </w:rPr>
      <w:t>edu.</w:t>
    </w:r>
    <w:r>
      <w:rPr>
        <w:rFonts w:ascii="Arial" w:hAnsi="Arial" w:cs="Arial"/>
        <w:sz w:val="18"/>
        <w:szCs w:val="18"/>
      </w:rPr>
      <w:t>campinagrande.pb.gov.br</w:t>
    </w:r>
  </w:p>
  <w:p w14:paraId="5E05156F" w14:textId="77777777" w:rsidR="00550B81" w:rsidRDefault="00550B81">
    <w:pPr>
      <w:pStyle w:val="Rodap"/>
    </w:pPr>
  </w:p>
  <w:p w14:paraId="04141CDE" w14:textId="77777777" w:rsidR="00550B81" w:rsidRDefault="00550B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DAC89F" w14:textId="77777777" w:rsidR="006C24DF" w:rsidRDefault="006C24DF" w:rsidP="00823AE7">
      <w:pPr>
        <w:spacing w:after="0" w:line="240" w:lineRule="auto"/>
      </w:pPr>
      <w:r>
        <w:separator/>
      </w:r>
    </w:p>
  </w:footnote>
  <w:footnote w:type="continuationSeparator" w:id="0">
    <w:p w14:paraId="6E384D48" w14:textId="77777777" w:rsidR="006C24DF" w:rsidRDefault="006C24DF" w:rsidP="00823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27790" w14:textId="29987EE3" w:rsidR="00550B81" w:rsidRPr="001120EA" w:rsidRDefault="00F125F7" w:rsidP="00F125F7">
    <w:pPr>
      <w:pStyle w:val="Cabealho"/>
      <w:ind w:left="-284"/>
      <w:jc w:val="center"/>
      <w:rPr>
        <w:b/>
        <w:bCs/>
      </w:rPr>
    </w:pPr>
    <w:r>
      <w:rPr>
        <w:noProof/>
      </w:rPr>
      <w:drawing>
        <wp:inline distT="0" distB="0" distL="0" distR="0" wp14:anchorId="5A489CA9" wp14:editId="51B296DC">
          <wp:extent cx="6813550" cy="1193326"/>
          <wp:effectExtent l="0" t="0" r="6350" b="698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61244" cy="12016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D15AB"/>
    <w:multiLevelType w:val="hybridMultilevel"/>
    <w:tmpl w:val="DFBCEDB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45245"/>
    <w:multiLevelType w:val="multilevel"/>
    <w:tmpl w:val="7006F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color w:val="auto"/>
      </w:rPr>
    </w:lvl>
  </w:abstractNum>
  <w:abstractNum w:abstractNumId="2" w15:restartNumberingAfterBreak="0">
    <w:nsid w:val="0320193D"/>
    <w:multiLevelType w:val="multilevel"/>
    <w:tmpl w:val="CB3C4F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42F1E99"/>
    <w:multiLevelType w:val="multilevel"/>
    <w:tmpl w:val="092C2E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A8C5633"/>
    <w:multiLevelType w:val="multilevel"/>
    <w:tmpl w:val="38102A64"/>
    <w:lvl w:ilvl="0">
      <w:start w:val="2"/>
      <w:numFmt w:val="decimal"/>
      <w:lvlText w:val="%1"/>
      <w:lvlJc w:val="left"/>
      <w:pPr>
        <w:ind w:left="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1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single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Bookman Old Style" w:eastAsia="Bookman Old Style" w:hAnsi="Bookman Old Style" w:cs="Bookman Old Style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7528AB"/>
    <w:multiLevelType w:val="hybridMultilevel"/>
    <w:tmpl w:val="06961614"/>
    <w:lvl w:ilvl="0" w:tplc="AC5EFE86">
      <w:numFmt w:val="bullet"/>
      <w:lvlText w:val=""/>
      <w:lvlJc w:val="left"/>
      <w:pPr>
        <w:ind w:left="1494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3973D7A"/>
    <w:multiLevelType w:val="hybridMultilevel"/>
    <w:tmpl w:val="6D7EDF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010DA"/>
    <w:multiLevelType w:val="hybridMultilevel"/>
    <w:tmpl w:val="80E2E714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AB726FD"/>
    <w:multiLevelType w:val="multilevel"/>
    <w:tmpl w:val="07C0AD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11813"/>
    <w:multiLevelType w:val="hybridMultilevel"/>
    <w:tmpl w:val="ADF2A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C7A1C"/>
    <w:multiLevelType w:val="hybridMultilevel"/>
    <w:tmpl w:val="AA5C1F94"/>
    <w:lvl w:ilvl="0" w:tplc="E3C82ADA">
      <w:start w:val="1"/>
      <w:numFmt w:val="lowerLetter"/>
      <w:lvlText w:val="%1)"/>
      <w:lvlJc w:val="left"/>
      <w:pPr>
        <w:ind w:left="1353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54DE7"/>
    <w:multiLevelType w:val="hybridMultilevel"/>
    <w:tmpl w:val="B224B17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2505DBA"/>
    <w:multiLevelType w:val="hybridMultilevel"/>
    <w:tmpl w:val="EA6CB97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4851DCC"/>
    <w:multiLevelType w:val="hybridMultilevel"/>
    <w:tmpl w:val="B8DEC62E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463D5CD5"/>
    <w:multiLevelType w:val="hybridMultilevel"/>
    <w:tmpl w:val="5E6E26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43C34"/>
    <w:multiLevelType w:val="hybridMultilevel"/>
    <w:tmpl w:val="CD0246B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4695145D"/>
    <w:multiLevelType w:val="multilevel"/>
    <w:tmpl w:val="D96E045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50D2578F"/>
    <w:multiLevelType w:val="hybridMultilevel"/>
    <w:tmpl w:val="836649A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27F0A4B"/>
    <w:multiLevelType w:val="hybridMultilevel"/>
    <w:tmpl w:val="24A8B1D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BD354A"/>
    <w:multiLevelType w:val="hybridMultilevel"/>
    <w:tmpl w:val="1998304A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719409DB"/>
    <w:multiLevelType w:val="multilevel"/>
    <w:tmpl w:val="6B286E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782E453C"/>
    <w:multiLevelType w:val="hybridMultilevel"/>
    <w:tmpl w:val="BE84529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A072001"/>
    <w:multiLevelType w:val="multilevel"/>
    <w:tmpl w:val="FF76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8C24F2"/>
    <w:multiLevelType w:val="hybridMultilevel"/>
    <w:tmpl w:val="34EA4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13BE0"/>
    <w:multiLevelType w:val="multilevel"/>
    <w:tmpl w:val="8DCC5464"/>
    <w:lvl w:ilvl="0">
      <w:start w:val="1"/>
      <w:numFmt w:val="decimal"/>
      <w:lvlText w:val="%1"/>
      <w:lvlJc w:val="left"/>
      <w:pPr>
        <w:ind w:left="510" w:hanging="510"/>
      </w:pPr>
    </w:lvl>
    <w:lvl w:ilvl="1">
      <w:start w:val="1"/>
      <w:numFmt w:val="decimal"/>
      <w:lvlText w:val="%1.%2"/>
      <w:lvlJc w:val="left"/>
      <w:pPr>
        <w:ind w:left="510" w:hanging="51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5" w15:restartNumberingAfterBreak="0">
    <w:nsid w:val="7D6D110D"/>
    <w:multiLevelType w:val="hybridMultilevel"/>
    <w:tmpl w:val="06065F5A"/>
    <w:lvl w:ilvl="0" w:tplc="0416000F">
      <w:start w:val="1"/>
      <w:numFmt w:val="decimal"/>
      <w:lvlText w:val="%1."/>
      <w:lvlJc w:val="left"/>
      <w:pPr>
        <w:ind w:left="750" w:hanging="360"/>
      </w:pPr>
    </w:lvl>
    <w:lvl w:ilvl="1" w:tplc="04160019" w:tentative="1">
      <w:start w:val="1"/>
      <w:numFmt w:val="lowerLetter"/>
      <w:lvlText w:val="%2."/>
      <w:lvlJc w:val="left"/>
      <w:pPr>
        <w:ind w:left="1470" w:hanging="360"/>
      </w:pPr>
    </w:lvl>
    <w:lvl w:ilvl="2" w:tplc="0416001B" w:tentative="1">
      <w:start w:val="1"/>
      <w:numFmt w:val="lowerRoman"/>
      <w:lvlText w:val="%3."/>
      <w:lvlJc w:val="right"/>
      <w:pPr>
        <w:ind w:left="2190" w:hanging="180"/>
      </w:pPr>
    </w:lvl>
    <w:lvl w:ilvl="3" w:tplc="0416000F" w:tentative="1">
      <w:start w:val="1"/>
      <w:numFmt w:val="decimal"/>
      <w:lvlText w:val="%4."/>
      <w:lvlJc w:val="left"/>
      <w:pPr>
        <w:ind w:left="2910" w:hanging="360"/>
      </w:pPr>
    </w:lvl>
    <w:lvl w:ilvl="4" w:tplc="04160019" w:tentative="1">
      <w:start w:val="1"/>
      <w:numFmt w:val="lowerLetter"/>
      <w:lvlText w:val="%5."/>
      <w:lvlJc w:val="left"/>
      <w:pPr>
        <w:ind w:left="3630" w:hanging="360"/>
      </w:pPr>
    </w:lvl>
    <w:lvl w:ilvl="5" w:tplc="0416001B" w:tentative="1">
      <w:start w:val="1"/>
      <w:numFmt w:val="lowerRoman"/>
      <w:lvlText w:val="%6."/>
      <w:lvlJc w:val="right"/>
      <w:pPr>
        <w:ind w:left="4350" w:hanging="180"/>
      </w:pPr>
    </w:lvl>
    <w:lvl w:ilvl="6" w:tplc="0416000F" w:tentative="1">
      <w:start w:val="1"/>
      <w:numFmt w:val="decimal"/>
      <w:lvlText w:val="%7."/>
      <w:lvlJc w:val="left"/>
      <w:pPr>
        <w:ind w:left="5070" w:hanging="360"/>
      </w:pPr>
    </w:lvl>
    <w:lvl w:ilvl="7" w:tplc="04160019" w:tentative="1">
      <w:start w:val="1"/>
      <w:numFmt w:val="lowerLetter"/>
      <w:lvlText w:val="%8."/>
      <w:lvlJc w:val="left"/>
      <w:pPr>
        <w:ind w:left="5790" w:hanging="360"/>
      </w:pPr>
    </w:lvl>
    <w:lvl w:ilvl="8" w:tplc="0416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6" w15:restartNumberingAfterBreak="0">
    <w:nsid w:val="7F397E32"/>
    <w:multiLevelType w:val="multilevel"/>
    <w:tmpl w:val="0B68F2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6"/>
  </w:num>
  <w:num w:numId="2">
    <w:abstractNumId w:val="17"/>
  </w:num>
  <w:num w:numId="3">
    <w:abstractNumId w:val="21"/>
  </w:num>
  <w:num w:numId="4">
    <w:abstractNumId w:val="18"/>
  </w:num>
  <w:num w:numId="5">
    <w:abstractNumId w:val="25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2"/>
  </w:num>
  <w:num w:numId="9">
    <w:abstractNumId w:val="8"/>
  </w:num>
  <w:num w:numId="10">
    <w:abstractNumId w:val="3"/>
  </w:num>
  <w:num w:numId="11">
    <w:abstractNumId w:val="20"/>
  </w:num>
  <w:num w:numId="12">
    <w:abstractNumId w:val="16"/>
  </w:num>
  <w:num w:numId="13">
    <w:abstractNumId w:val="5"/>
  </w:num>
  <w:num w:numId="14">
    <w:abstractNumId w:val="19"/>
  </w:num>
  <w:num w:numId="15">
    <w:abstractNumId w:val="15"/>
  </w:num>
  <w:num w:numId="16">
    <w:abstractNumId w:val="13"/>
  </w:num>
  <w:num w:numId="17">
    <w:abstractNumId w:val="1"/>
  </w:num>
  <w:num w:numId="18">
    <w:abstractNumId w:val="10"/>
  </w:num>
  <w:num w:numId="19">
    <w:abstractNumId w:val="0"/>
  </w:num>
  <w:num w:numId="20">
    <w:abstractNumId w:val="14"/>
  </w:num>
  <w:num w:numId="21">
    <w:abstractNumId w:val="26"/>
  </w:num>
  <w:num w:numId="22">
    <w:abstractNumId w:val="23"/>
  </w:num>
  <w:num w:numId="23">
    <w:abstractNumId w:val="11"/>
  </w:num>
  <w:num w:numId="24">
    <w:abstractNumId w:val="12"/>
  </w:num>
  <w:num w:numId="25">
    <w:abstractNumId w:val="7"/>
  </w:num>
  <w:num w:numId="26">
    <w:abstractNumId w:val="9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AD0"/>
    <w:rsid w:val="000047B2"/>
    <w:rsid w:val="0000552A"/>
    <w:rsid w:val="00007178"/>
    <w:rsid w:val="00011B53"/>
    <w:rsid w:val="000212E3"/>
    <w:rsid w:val="00030A40"/>
    <w:rsid w:val="00031E40"/>
    <w:rsid w:val="00033041"/>
    <w:rsid w:val="00034ECD"/>
    <w:rsid w:val="00037308"/>
    <w:rsid w:val="000514FA"/>
    <w:rsid w:val="00056E3E"/>
    <w:rsid w:val="00057DF6"/>
    <w:rsid w:val="00065DD5"/>
    <w:rsid w:val="00071F73"/>
    <w:rsid w:val="00076932"/>
    <w:rsid w:val="00077B7B"/>
    <w:rsid w:val="0008089C"/>
    <w:rsid w:val="00080CEF"/>
    <w:rsid w:val="00081214"/>
    <w:rsid w:val="00081E5C"/>
    <w:rsid w:val="00082D4F"/>
    <w:rsid w:val="0008647F"/>
    <w:rsid w:val="00086E3F"/>
    <w:rsid w:val="00087047"/>
    <w:rsid w:val="00091456"/>
    <w:rsid w:val="00092630"/>
    <w:rsid w:val="000935C9"/>
    <w:rsid w:val="00097F39"/>
    <w:rsid w:val="000A2889"/>
    <w:rsid w:val="000A386B"/>
    <w:rsid w:val="000A4705"/>
    <w:rsid w:val="000C09DE"/>
    <w:rsid w:val="000C16A2"/>
    <w:rsid w:val="000C596C"/>
    <w:rsid w:val="000D20F9"/>
    <w:rsid w:val="000E0342"/>
    <w:rsid w:val="000F266F"/>
    <w:rsid w:val="000F44E9"/>
    <w:rsid w:val="000F4D2C"/>
    <w:rsid w:val="000F537E"/>
    <w:rsid w:val="000F56EA"/>
    <w:rsid w:val="000F63EA"/>
    <w:rsid w:val="00103DEE"/>
    <w:rsid w:val="001120EA"/>
    <w:rsid w:val="00113581"/>
    <w:rsid w:val="001135AD"/>
    <w:rsid w:val="00122CA5"/>
    <w:rsid w:val="001234DD"/>
    <w:rsid w:val="001264BC"/>
    <w:rsid w:val="00127923"/>
    <w:rsid w:val="00130844"/>
    <w:rsid w:val="00134410"/>
    <w:rsid w:val="00135955"/>
    <w:rsid w:val="00136AB4"/>
    <w:rsid w:val="001406E5"/>
    <w:rsid w:val="001475A4"/>
    <w:rsid w:val="00147BA0"/>
    <w:rsid w:val="00150262"/>
    <w:rsid w:val="00150F15"/>
    <w:rsid w:val="00161256"/>
    <w:rsid w:val="0016444D"/>
    <w:rsid w:val="00165819"/>
    <w:rsid w:val="00165B65"/>
    <w:rsid w:val="00165C9D"/>
    <w:rsid w:val="00166EA5"/>
    <w:rsid w:val="00166FBB"/>
    <w:rsid w:val="00167A5A"/>
    <w:rsid w:val="001720A7"/>
    <w:rsid w:val="001859C3"/>
    <w:rsid w:val="00185FCF"/>
    <w:rsid w:val="00191D0C"/>
    <w:rsid w:val="00196145"/>
    <w:rsid w:val="0019758B"/>
    <w:rsid w:val="001979D2"/>
    <w:rsid w:val="001A48A3"/>
    <w:rsid w:val="001B1FAC"/>
    <w:rsid w:val="001B5855"/>
    <w:rsid w:val="001C24F3"/>
    <w:rsid w:val="001C37DF"/>
    <w:rsid w:val="001C3FB6"/>
    <w:rsid w:val="001C5B7B"/>
    <w:rsid w:val="001D0FD4"/>
    <w:rsid w:val="001D2009"/>
    <w:rsid w:val="001D4E7E"/>
    <w:rsid w:val="001D4F53"/>
    <w:rsid w:val="001D7BEA"/>
    <w:rsid w:val="001E1D09"/>
    <w:rsid w:val="001E49C3"/>
    <w:rsid w:val="001E5569"/>
    <w:rsid w:val="001F008C"/>
    <w:rsid w:val="001F2800"/>
    <w:rsid w:val="001F44E1"/>
    <w:rsid w:val="001F724B"/>
    <w:rsid w:val="002028AA"/>
    <w:rsid w:val="00202CDC"/>
    <w:rsid w:val="00204263"/>
    <w:rsid w:val="00205527"/>
    <w:rsid w:val="00207696"/>
    <w:rsid w:val="00211540"/>
    <w:rsid w:val="00215E35"/>
    <w:rsid w:val="00220A20"/>
    <w:rsid w:val="00227E16"/>
    <w:rsid w:val="00231DB4"/>
    <w:rsid w:val="00234ACA"/>
    <w:rsid w:val="00237A8B"/>
    <w:rsid w:val="00242FF5"/>
    <w:rsid w:val="00252B15"/>
    <w:rsid w:val="0025345E"/>
    <w:rsid w:val="0025606A"/>
    <w:rsid w:val="00260BEB"/>
    <w:rsid w:val="00261DB6"/>
    <w:rsid w:val="00264EC1"/>
    <w:rsid w:val="0026505A"/>
    <w:rsid w:val="0026760B"/>
    <w:rsid w:val="002700C2"/>
    <w:rsid w:val="00277E7E"/>
    <w:rsid w:val="00280960"/>
    <w:rsid w:val="00281CA9"/>
    <w:rsid w:val="00284866"/>
    <w:rsid w:val="00284E23"/>
    <w:rsid w:val="00287690"/>
    <w:rsid w:val="00287E00"/>
    <w:rsid w:val="002960F2"/>
    <w:rsid w:val="00297DB7"/>
    <w:rsid w:val="002A033A"/>
    <w:rsid w:val="002A2C5E"/>
    <w:rsid w:val="002A5DD5"/>
    <w:rsid w:val="002B14AA"/>
    <w:rsid w:val="002B5F56"/>
    <w:rsid w:val="002C0231"/>
    <w:rsid w:val="002C10EF"/>
    <w:rsid w:val="002C486F"/>
    <w:rsid w:val="002C77C3"/>
    <w:rsid w:val="002D0AB9"/>
    <w:rsid w:val="002D1C44"/>
    <w:rsid w:val="002D3FE5"/>
    <w:rsid w:val="002D46A5"/>
    <w:rsid w:val="002D7303"/>
    <w:rsid w:val="002E229C"/>
    <w:rsid w:val="00303B16"/>
    <w:rsid w:val="003048D0"/>
    <w:rsid w:val="00310256"/>
    <w:rsid w:val="00312015"/>
    <w:rsid w:val="00316C8C"/>
    <w:rsid w:val="003170B2"/>
    <w:rsid w:val="00317815"/>
    <w:rsid w:val="00322073"/>
    <w:rsid w:val="00323EF1"/>
    <w:rsid w:val="00327C0C"/>
    <w:rsid w:val="0033044A"/>
    <w:rsid w:val="00336788"/>
    <w:rsid w:val="00336D56"/>
    <w:rsid w:val="00337166"/>
    <w:rsid w:val="00337CA5"/>
    <w:rsid w:val="003422B3"/>
    <w:rsid w:val="00347A5D"/>
    <w:rsid w:val="0035307A"/>
    <w:rsid w:val="00357164"/>
    <w:rsid w:val="00364801"/>
    <w:rsid w:val="0036633C"/>
    <w:rsid w:val="00367EF9"/>
    <w:rsid w:val="00392917"/>
    <w:rsid w:val="00393F67"/>
    <w:rsid w:val="00396AAD"/>
    <w:rsid w:val="003A25A9"/>
    <w:rsid w:val="003A3737"/>
    <w:rsid w:val="003A5F4B"/>
    <w:rsid w:val="003A7656"/>
    <w:rsid w:val="003A797D"/>
    <w:rsid w:val="003B455A"/>
    <w:rsid w:val="003B4B37"/>
    <w:rsid w:val="003B7672"/>
    <w:rsid w:val="003C091E"/>
    <w:rsid w:val="003C1ADE"/>
    <w:rsid w:val="003C1F6D"/>
    <w:rsid w:val="003C461C"/>
    <w:rsid w:val="003C5D74"/>
    <w:rsid w:val="003C6C8C"/>
    <w:rsid w:val="003D0C5F"/>
    <w:rsid w:val="003D1E98"/>
    <w:rsid w:val="003D38BF"/>
    <w:rsid w:val="003D4116"/>
    <w:rsid w:val="003D4F18"/>
    <w:rsid w:val="003D717A"/>
    <w:rsid w:val="003E2E4B"/>
    <w:rsid w:val="003E4AAE"/>
    <w:rsid w:val="003E4E80"/>
    <w:rsid w:val="003E5837"/>
    <w:rsid w:val="003E68DA"/>
    <w:rsid w:val="003F2F8A"/>
    <w:rsid w:val="003F61B5"/>
    <w:rsid w:val="00402A14"/>
    <w:rsid w:val="00402C0D"/>
    <w:rsid w:val="00403E8E"/>
    <w:rsid w:val="0040723F"/>
    <w:rsid w:val="00407BFE"/>
    <w:rsid w:val="00412631"/>
    <w:rsid w:val="0041780A"/>
    <w:rsid w:val="004211C6"/>
    <w:rsid w:val="00421B6D"/>
    <w:rsid w:val="00423B69"/>
    <w:rsid w:val="00424382"/>
    <w:rsid w:val="00426454"/>
    <w:rsid w:val="004277E2"/>
    <w:rsid w:val="00437281"/>
    <w:rsid w:val="00440648"/>
    <w:rsid w:val="00446C44"/>
    <w:rsid w:val="004479BD"/>
    <w:rsid w:val="004513E2"/>
    <w:rsid w:val="00451C76"/>
    <w:rsid w:val="00452AB1"/>
    <w:rsid w:val="004573C7"/>
    <w:rsid w:val="00461FA6"/>
    <w:rsid w:val="0046546C"/>
    <w:rsid w:val="004662E4"/>
    <w:rsid w:val="00467573"/>
    <w:rsid w:val="00467BB6"/>
    <w:rsid w:val="00467FD5"/>
    <w:rsid w:val="00470972"/>
    <w:rsid w:val="00472F48"/>
    <w:rsid w:val="00473C23"/>
    <w:rsid w:val="00484611"/>
    <w:rsid w:val="004865D5"/>
    <w:rsid w:val="00490D60"/>
    <w:rsid w:val="00493826"/>
    <w:rsid w:val="00493B53"/>
    <w:rsid w:val="00493B90"/>
    <w:rsid w:val="004962E6"/>
    <w:rsid w:val="004B053B"/>
    <w:rsid w:val="004B280A"/>
    <w:rsid w:val="004B2EF9"/>
    <w:rsid w:val="004B46FC"/>
    <w:rsid w:val="004B5BBE"/>
    <w:rsid w:val="004B757B"/>
    <w:rsid w:val="004C11D8"/>
    <w:rsid w:val="004C3996"/>
    <w:rsid w:val="004C5CF0"/>
    <w:rsid w:val="004D0338"/>
    <w:rsid w:val="004D0A0C"/>
    <w:rsid w:val="004D0ADA"/>
    <w:rsid w:val="004D3E9E"/>
    <w:rsid w:val="004D5417"/>
    <w:rsid w:val="004E388B"/>
    <w:rsid w:val="004F7B37"/>
    <w:rsid w:val="004F7D0E"/>
    <w:rsid w:val="005038A6"/>
    <w:rsid w:val="005038DB"/>
    <w:rsid w:val="00507825"/>
    <w:rsid w:val="00510470"/>
    <w:rsid w:val="005118E6"/>
    <w:rsid w:val="00511FC6"/>
    <w:rsid w:val="00513C07"/>
    <w:rsid w:val="00517617"/>
    <w:rsid w:val="005204A8"/>
    <w:rsid w:val="005342A1"/>
    <w:rsid w:val="0054309D"/>
    <w:rsid w:val="00547A7A"/>
    <w:rsid w:val="00550B81"/>
    <w:rsid w:val="005517C2"/>
    <w:rsid w:val="0055765B"/>
    <w:rsid w:val="005604E7"/>
    <w:rsid w:val="00560A3A"/>
    <w:rsid w:val="0056102A"/>
    <w:rsid w:val="0056359B"/>
    <w:rsid w:val="00563A60"/>
    <w:rsid w:val="0056633A"/>
    <w:rsid w:val="00570C23"/>
    <w:rsid w:val="0057100A"/>
    <w:rsid w:val="00571A6C"/>
    <w:rsid w:val="00573956"/>
    <w:rsid w:val="00575472"/>
    <w:rsid w:val="00586B34"/>
    <w:rsid w:val="00596BD9"/>
    <w:rsid w:val="005A5795"/>
    <w:rsid w:val="005A6513"/>
    <w:rsid w:val="005B01DB"/>
    <w:rsid w:val="005B667A"/>
    <w:rsid w:val="005C0289"/>
    <w:rsid w:val="005C1131"/>
    <w:rsid w:val="005C1AFA"/>
    <w:rsid w:val="005C1F6E"/>
    <w:rsid w:val="005C38D6"/>
    <w:rsid w:val="005D0814"/>
    <w:rsid w:val="005D10A9"/>
    <w:rsid w:val="005D1B85"/>
    <w:rsid w:val="005D7BB1"/>
    <w:rsid w:val="005E0155"/>
    <w:rsid w:val="005E38B9"/>
    <w:rsid w:val="005F18D9"/>
    <w:rsid w:val="005F3AC5"/>
    <w:rsid w:val="00600B9C"/>
    <w:rsid w:val="00601CCE"/>
    <w:rsid w:val="00605D36"/>
    <w:rsid w:val="00610FE5"/>
    <w:rsid w:val="006119BF"/>
    <w:rsid w:val="0061249A"/>
    <w:rsid w:val="00614A49"/>
    <w:rsid w:val="00615AB9"/>
    <w:rsid w:val="00625B96"/>
    <w:rsid w:val="0062632D"/>
    <w:rsid w:val="00627DA2"/>
    <w:rsid w:val="006317ED"/>
    <w:rsid w:val="00631BD7"/>
    <w:rsid w:val="006405BE"/>
    <w:rsid w:val="006410D4"/>
    <w:rsid w:val="00646A17"/>
    <w:rsid w:val="00650B7B"/>
    <w:rsid w:val="006520F9"/>
    <w:rsid w:val="00652AB4"/>
    <w:rsid w:val="006550FD"/>
    <w:rsid w:val="006647BA"/>
    <w:rsid w:val="0066695F"/>
    <w:rsid w:val="006723B3"/>
    <w:rsid w:val="00682BA9"/>
    <w:rsid w:val="00682E84"/>
    <w:rsid w:val="006831B1"/>
    <w:rsid w:val="0068595A"/>
    <w:rsid w:val="0069004F"/>
    <w:rsid w:val="006901EE"/>
    <w:rsid w:val="00692A47"/>
    <w:rsid w:val="00692C62"/>
    <w:rsid w:val="006956F6"/>
    <w:rsid w:val="006A5F7D"/>
    <w:rsid w:val="006B5C62"/>
    <w:rsid w:val="006C1F0B"/>
    <w:rsid w:val="006C24DF"/>
    <w:rsid w:val="006C4C25"/>
    <w:rsid w:val="006E11E2"/>
    <w:rsid w:val="006E5CEE"/>
    <w:rsid w:val="006E769C"/>
    <w:rsid w:val="006F1F65"/>
    <w:rsid w:val="006F3A76"/>
    <w:rsid w:val="006F5080"/>
    <w:rsid w:val="0070215A"/>
    <w:rsid w:val="00703CBE"/>
    <w:rsid w:val="00705263"/>
    <w:rsid w:val="0071105E"/>
    <w:rsid w:val="007114F9"/>
    <w:rsid w:val="00714904"/>
    <w:rsid w:val="0072296B"/>
    <w:rsid w:val="007229CD"/>
    <w:rsid w:val="00724913"/>
    <w:rsid w:val="00732BF3"/>
    <w:rsid w:val="00733D53"/>
    <w:rsid w:val="00735C5E"/>
    <w:rsid w:val="007361B7"/>
    <w:rsid w:val="007444F6"/>
    <w:rsid w:val="00746ECC"/>
    <w:rsid w:val="0075018D"/>
    <w:rsid w:val="00750D20"/>
    <w:rsid w:val="00751A8B"/>
    <w:rsid w:val="0075309C"/>
    <w:rsid w:val="00753197"/>
    <w:rsid w:val="007555C4"/>
    <w:rsid w:val="0075598C"/>
    <w:rsid w:val="00760BA6"/>
    <w:rsid w:val="00767FBC"/>
    <w:rsid w:val="00775FBF"/>
    <w:rsid w:val="00776A24"/>
    <w:rsid w:val="00786899"/>
    <w:rsid w:val="00791DE6"/>
    <w:rsid w:val="007935D7"/>
    <w:rsid w:val="007949DA"/>
    <w:rsid w:val="00795557"/>
    <w:rsid w:val="007A03D8"/>
    <w:rsid w:val="007A112B"/>
    <w:rsid w:val="007A15E7"/>
    <w:rsid w:val="007A34D3"/>
    <w:rsid w:val="007A37C9"/>
    <w:rsid w:val="007B01EB"/>
    <w:rsid w:val="007B023F"/>
    <w:rsid w:val="007B4E00"/>
    <w:rsid w:val="007B62DF"/>
    <w:rsid w:val="007B72D1"/>
    <w:rsid w:val="007C1B0F"/>
    <w:rsid w:val="007C31E1"/>
    <w:rsid w:val="007C3A09"/>
    <w:rsid w:val="007C55BB"/>
    <w:rsid w:val="007D2AD7"/>
    <w:rsid w:val="007D476E"/>
    <w:rsid w:val="007E53AB"/>
    <w:rsid w:val="007E7F72"/>
    <w:rsid w:val="007F18EE"/>
    <w:rsid w:val="007F2E8C"/>
    <w:rsid w:val="007F35FB"/>
    <w:rsid w:val="007F3EA6"/>
    <w:rsid w:val="007F40B3"/>
    <w:rsid w:val="007F4F63"/>
    <w:rsid w:val="007F5763"/>
    <w:rsid w:val="007F698F"/>
    <w:rsid w:val="007F7ED3"/>
    <w:rsid w:val="00804409"/>
    <w:rsid w:val="00805A30"/>
    <w:rsid w:val="008101A8"/>
    <w:rsid w:val="00814929"/>
    <w:rsid w:val="0081499C"/>
    <w:rsid w:val="00817451"/>
    <w:rsid w:val="00817DE2"/>
    <w:rsid w:val="00820399"/>
    <w:rsid w:val="00823AE7"/>
    <w:rsid w:val="00825FF0"/>
    <w:rsid w:val="00830864"/>
    <w:rsid w:val="00831E95"/>
    <w:rsid w:val="0084204D"/>
    <w:rsid w:val="008445A8"/>
    <w:rsid w:val="00853E8F"/>
    <w:rsid w:val="008600D8"/>
    <w:rsid w:val="00863799"/>
    <w:rsid w:val="00863959"/>
    <w:rsid w:val="008702EE"/>
    <w:rsid w:val="00874F45"/>
    <w:rsid w:val="008776B8"/>
    <w:rsid w:val="008777DE"/>
    <w:rsid w:val="0088173B"/>
    <w:rsid w:val="00887140"/>
    <w:rsid w:val="00890D4E"/>
    <w:rsid w:val="00891D3A"/>
    <w:rsid w:val="008949C6"/>
    <w:rsid w:val="008960B0"/>
    <w:rsid w:val="0089688E"/>
    <w:rsid w:val="00897586"/>
    <w:rsid w:val="008A395C"/>
    <w:rsid w:val="008A6564"/>
    <w:rsid w:val="008B0153"/>
    <w:rsid w:val="008B136C"/>
    <w:rsid w:val="008B23EB"/>
    <w:rsid w:val="008B45DC"/>
    <w:rsid w:val="008C00FF"/>
    <w:rsid w:val="008C1BC3"/>
    <w:rsid w:val="008C39C3"/>
    <w:rsid w:val="008D2619"/>
    <w:rsid w:val="008D6844"/>
    <w:rsid w:val="008E0E7B"/>
    <w:rsid w:val="008E279D"/>
    <w:rsid w:val="008E4FAF"/>
    <w:rsid w:val="008F2437"/>
    <w:rsid w:val="008F29A5"/>
    <w:rsid w:val="008F3403"/>
    <w:rsid w:val="008F3DDA"/>
    <w:rsid w:val="009011CD"/>
    <w:rsid w:val="00902951"/>
    <w:rsid w:val="00903869"/>
    <w:rsid w:val="0090419D"/>
    <w:rsid w:val="00904A72"/>
    <w:rsid w:val="009118BA"/>
    <w:rsid w:val="00914253"/>
    <w:rsid w:val="00917197"/>
    <w:rsid w:val="00923F7F"/>
    <w:rsid w:val="00926F7A"/>
    <w:rsid w:val="009352D6"/>
    <w:rsid w:val="0093757C"/>
    <w:rsid w:val="00940088"/>
    <w:rsid w:val="0094298C"/>
    <w:rsid w:val="0094614D"/>
    <w:rsid w:val="0094638E"/>
    <w:rsid w:val="00946577"/>
    <w:rsid w:val="00950E53"/>
    <w:rsid w:val="00951BC6"/>
    <w:rsid w:val="0095274C"/>
    <w:rsid w:val="00952CB1"/>
    <w:rsid w:val="009564D6"/>
    <w:rsid w:val="00960EC8"/>
    <w:rsid w:val="009629CD"/>
    <w:rsid w:val="00962E95"/>
    <w:rsid w:val="00964E62"/>
    <w:rsid w:val="00966103"/>
    <w:rsid w:val="00970C4E"/>
    <w:rsid w:val="00973ADC"/>
    <w:rsid w:val="00976C5E"/>
    <w:rsid w:val="00977679"/>
    <w:rsid w:val="0098367E"/>
    <w:rsid w:val="00985F74"/>
    <w:rsid w:val="00993976"/>
    <w:rsid w:val="00994B90"/>
    <w:rsid w:val="00995516"/>
    <w:rsid w:val="00997262"/>
    <w:rsid w:val="009A0EC4"/>
    <w:rsid w:val="009A4587"/>
    <w:rsid w:val="009A7F09"/>
    <w:rsid w:val="009B347B"/>
    <w:rsid w:val="009B40E8"/>
    <w:rsid w:val="009B4ED5"/>
    <w:rsid w:val="009B572C"/>
    <w:rsid w:val="009B7FD7"/>
    <w:rsid w:val="009D1381"/>
    <w:rsid w:val="009D4CBC"/>
    <w:rsid w:val="009D7088"/>
    <w:rsid w:val="009E0098"/>
    <w:rsid w:val="009E0B14"/>
    <w:rsid w:val="009E1630"/>
    <w:rsid w:val="009E16FB"/>
    <w:rsid w:val="009E2AB4"/>
    <w:rsid w:val="009E3572"/>
    <w:rsid w:val="009E429F"/>
    <w:rsid w:val="009E68CF"/>
    <w:rsid w:val="009F2C85"/>
    <w:rsid w:val="009F6019"/>
    <w:rsid w:val="009F6427"/>
    <w:rsid w:val="009F70CC"/>
    <w:rsid w:val="00A03E74"/>
    <w:rsid w:val="00A044F7"/>
    <w:rsid w:val="00A04512"/>
    <w:rsid w:val="00A06B81"/>
    <w:rsid w:val="00A1284A"/>
    <w:rsid w:val="00A169E1"/>
    <w:rsid w:val="00A16A0D"/>
    <w:rsid w:val="00A21E0B"/>
    <w:rsid w:val="00A22C76"/>
    <w:rsid w:val="00A236F8"/>
    <w:rsid w:val="00A24062"/>
    <w:rsid w:val="00A27587"/>
    <w:rsid w:val="00A3764C"/>
    <w:rsid w:val="00A414C3"/>
    <w:rsid w:val="00A45539"/>
    <w:rsid w:val="00A47FDE"/>
    <w:rsid w:val="00A52985"/>
    <w:rsid w:val="00A60792"/>
    <w:rsid w:val="00A61D05"/>
    <w:rsid w:val="00A66D01"/>
    <w:rsid w:val="00A6796F"/>
    <w:rsid w:val="00A711B9"/>
    <w:rsid w:val="00A725E3"/>
    <w:rsid w:val="00A76928"/>
    <w:rsid w:val="00A80D40"/>
    <w:rsid w:val="00A81EC5"/>
    <w:rsid w:val="00A83A8A"/>
    <w:rsid w:val="00A84087"/>
    <w:rsid w:val="00A92922"/>
    <w:rsid w:val="00A940F4"/>
    <w:rsid w:val="00A95168"/>
    <w:rsid w:val="00AA31B4"/>
    <w:rsid w:val="00AA6575"/>
    <w:rsid w:val="00AA69B3"/>
    <w:rsid w:val="00AA73BC"/>
    <w:rsid w:val="00AB1965"/>
    <w:rsid w:val="00AB31FF"/>
    <w:rsid w:val="00AB3EB1"/>
    <w:rsid w:val="00AB4DE6"/>
    <w:rsid w:val="00AB6BEF"/>
    <w:rsid w:val="00AB770D"/>
    <w:rsid w:val="00AC06C1"/>
    <w:rsid w:val="00AC5495"/>
    <w:rsid w:val="00AC646D"/>
    <w:rsid w:val="00AD2EF3"/>
    <w:rsid w:val="00AD5FE6"/>
    <w:rsid w:val="00AD7915"/>
    <w:rsid w:val="00AE0918"/>
    <w:rsid w:val="00AE4F5C"/>
    <w:rsid w:val="00AF128D"/>
    <w:rsid w:val="00AF1493"/>
    <w:rsid w:val="00AF5186"/>
    <w:rsid w:val="00AF547D"/>
    <w:rsid w:val="00B00650"/>
    <w:rsid w:val="00B01FA5"/>
    <w:rsid w:val="00B039A8"/>
    <w:rsid w:val="00B03A28"/>
    <w:rsid w:val="00B05A31"/>
    <w:rsid w:val="00B114BE"/>
    <w:rsid w:val="00B12269"/>
    <w:rsid w:val="00B131B4"/>
    <w:rsid w:val="00B13563"/>
    <w:rsid w:val="00B1368B"/>
    <w:rsid w:val="00B15944"/>
    <w:rsid w:val="00B16630"/>
    <w:rsid w:val="00B20C80"/>
    <w:rsid w:val="00B23435"/>
    <w:rsid w:val="00B277CA"/>
    <w:rsid w:val="00B3232A"/>
    <w:rsid w:val="00B331D0"/>
    <w:rsid w:val="00B3635F"/>
    <w:rsid w:val="00B4552C"/>
    <w:rsid w:val="00B455CD"/>
    <w:rsid w:val="00B4743A"/>
    <w:rsid w:val="00B52A55"/>
    <w:rsid w:val="00B55D05"/>
    <w:rsid w:val="00B62264"/>
    <w:rsid w:val="00B62B2E"/>
    <w:rsid w:val="00B67807"/>
    <w:rsid w:val="00B74D82"/>
    <w:rsid w:val="00B76B28"/>
    <w:rsid w:val="00B77A91"/>
    <w:rsid w:val="00B822D8"/>
    <w:rsid w:val="00B86D46"/>
    <w:rsid w:val="00B95EED"/>
    <w:rsid w:val="00B9709B"/>
    <w:rsid w:val="00BA28EB"/>
    <w:rsid w:val="00BA3C6E"/>
    <w:rsid w:val="00BA6C3E"/>
    <w:rsid w:val="00BB2500"/>
    <w:rsid w:val="00BB504C"/>
    <w:rsid w:val="00BB7A72"/>
    <w:rsid w:val="00BB7C7F"/>
    <w:rsid w:val="00BB7CFE"/>
    <w:rsid w:val="00BC0360"/>
    <w:rsid w:val="00BC0E4A"/>
    <w:rsid w:val="00BC46E7"/>
    <w:rsid w:val="00BC5374"/>
    <w:rsid w:val="00BC5F8A"/>
    <w:rsid w:val="00BD6977"/>
    <w:rsid w:val="00BE1118"/>
    <w:rsid w:val="00BE2C66"/>
    <w:rsid w:val="00BE3F77"/>
    <w:rsid w:val="00BF042F"/>
    <w:rsid w:val="00BF16A9"/>
    <w:rsid w:val="00BF195F"/>
    <w:rsid w:val="00BF7E12"/>
    <w:rsid w:val="00C01EF4"/>
    <w:rsid w:val="00C01FBA"/>
    <w:rsid w:val="00C10FBD"/>
    <w:rsid w:val="00C119E9"/>
    <w:rsid w:val="00C1240C"/>
    <w:rsid w:val="00C12D5A"/>
    <w:rsid w:val="00C1366A"/>
    <w:rsid w:val="00C1551B"/>
    <w:rsid w:val="00C175CD"/>
    <w:rsid w:val="00C20302"/>
    <w:rsid w:val="00C21862"/>
    <w:rsid w:val="00C246D1"/>
    <w:rsid w:val="00C25B15"/>
    <w:rsid w:val="00C27B9C"/>
    <w:rsid w:val="00C3600C"/>
    <w:rsid w:val="00C45B4C"/>
    <w:rsid w:val="00C45F4F"/>
    <w:rsid w:val="00C462D2"/>
    <w:rsid w:val="00C508FA"/>
    <w:rsid w:val="00C50DD7"/>
    <w:rsid w:val="00C54DB1"/>
    <w:rsid w:val="00C575E8"/>
    <w:rsid w:val="00C623C1"/>
    <w:rsid w:val="00C6338F"/>
    <w:rsid w:val="00C659C4"/>
    <w:rsid w:val="00C7127C"/>
    <w:rsid w:val="00C764F7"/>
    <w:rsid w:val="00C81791"/>
    <w:rsid w:val="00C8223B"/>
    <w:rsid w:val="00C82C71"/>
    <w:rsid w:val="00C86362"/>
    <w:rsid w:val="00C903B7"/>
    <w:rsid w:val="00C92958"/>
    <w:rsid w:val="00C930D6"/>
    <w:rsid w:val="00C945C4"/>
    <w:rsid w:val="00C94CF5"/>
    <w:rsid w:val="00C95076"/>
    <w:rsid w:val="00C9655F"/>
    <w:rsid w:val="00CA36F8"/>
    <w:rsid w:val="00CA4CEE"/>
    <w:rsid w:val="00CA5ED1"/>
    <w:rsid w:val="00CB07B0"/>
    <w:rsid w:val="00CB38E5"/>
    <w:rsid w:val="00CC37AF"/>
    <w:rsid w:val="00CC6449"/>
    <w:rsid w:val="00CD3674"/>
    <w:rsid w:val="00CD4881"/>
    <w:rsid w:val="00CD581C"/>
    <w:rsid w:val="00CE25D3"/>
    <w:rsid w:val="00CE56CC"/>
    <w:rsid w:val="00CF0962"/>
    <w:rsid w:val="00CF3FED"/>
    <w:rsid w:val="00CF58A4"/>
    <w:rsid w:val="00D00557"/>
    <w:rsid w:val="00D00D95"/>
    <w:rsid w:val="00D0180E"/>
    <w:rsid w:val="00D02DBA"/>
    <w:rsid w:val="00D03DB4"/>
    <w:rsid w:val="00D054F0"/>
    <w:rsid w:val="00D0602C"/>
    <w:rsid w:val="00D06951"/>
    <w:rsid w:val="00D0799D"/>
    <w:rsid w:val="00D10374"/>
    <w:rsid w:val="00D11F9A"/>
    <w:rsid w:val="00D1259E"/>
    <w:rsid w:val="00D1354F"/>
    <w:rsid w:val="00D13786"/>
    <w:rsid w:val="00D1536B"/>
    <w:rsid w:val="00D153FC"/>
    <w:rsid w:val="00D20BE1"/>
    <w:rsid w:val="00D215DF"/>
    <w:rsid w:val="00D24DC0"/>
    <w:rsid w:val="00D25A1C"/>
    <w:rsid w:val="00D26BA7"/>
    <w:rsid w:val="00D37D50"/>
    <w:rsid w:val="00D42DE6"/>
    <w:rsid w:val="00D46F08"/>
    <w:rsid w:val="00D47DF2"/>
    <w:rsid w:val="00D5159E"/>
    <w:rsid w:val="00D51C62"/>
    <w:rsid w:val="00D51C9A"/>
    <w:rsid w:val="00D54395"/>
    <w:rsid w:val="00D61855"/>
    <w:rsid w:val="00D6346C"/>
    <w:rsid w:val="00D638D5"/>
    <w:rsid w:val="00D654C9"/>
    <w:rsid w:val="00D661C1"/>
    <w:rsid w:val="00D66CD4"/>
    <w:rsid w:val="00D66EAF"/>
    <w:rsid w:val="00D673C1"/>
    <w:rsid w:val="00D675F7"/>
    <w:rsid w:val="00D77CEF"/>
    <w:rsid w:val="00D861B9"/>
    <w:rsid w:val="00D91874"/>
    <w:rsid w:val="00D936B2"/>
    <w:rsid w:val="00D94BDF"/>
    <w:rsid w:val="00D950C4"/>
    <w:rsid w:val="00DA2BD8"/>
    <w:rsid w:val="00DB1547"/>
    <w:rsid w:val="00DB50B4"/>
    <w:rsid w:val="00DB5FDC"/>
    <w:rsid w:val="00DB6D81"/>
    <w:rsid w:val="00DB6DC1"/>
    <w:rsid w:val="00DB78EE"/>
    <w:rsid w:val="00DC08BA"/>
    <w:rsid w:val="00DC518C"/>
    <w:rsid w:val="00DC52D1"/>
    <w:rsid w:val="00DC7E70"/>
    <w:rsid w:val="00DD5263"/>
    <w:rsid w:val="00DE30FC"/>
    <w:rsid w:val="00DE5085"/>
    <w:rsid w:val="00DE64D3"/>
    <w:rsid w:val="00DE6A2B"/>
    <w:rsid w:val="00DE7E55"/>
    <w:rsid w:val="00DE7EC6"/>
    <w:rsid w:val="00DF1ED9"/>
    <w:rsid w:val="00DF2825"/>
    <w:rsid w:val="00DF60DA"/>
    <w:rsid w:val="00E00796"/>
    <w:rsid w:val="00E0081F"/>
    <w:rsid w:val="00E00F81"/>
    <w:rsid w:val="00E034EC"/>
    <w:rsid w:val="00E035FA"/>
    <w:rsid w:val="00E0470C"/>
    <w:rsid w:val="00E0561D"/>
    <w:rsid w:val="00E061B6"/>
    <w:rsid w:val="00E10178"/>
    <w:rsid w:val="00E12321"/>
    <w:rsid w:val="00E15A2E"/>
    <w:rsid w:val="00E15B21"/>
    <w:rsid w:val="00E1690A"/>
    <w:rsid w:val="00E253BF"/>
    <w:rsid w:val="00E26E6F"/>
    <w:rsid w:val="00E276AD"/>
    <w:rsid w:val="00E35EFA"/>
    <w:rsid w:val="00E42D9C"/>
    <w:rsid w:val="00E4341C"/>
    <w:rsid w:val="00E43835"/>
    <w:rsid w:val="00E44A6D"/>
    <w:rsid w:val="00E45658"/>
    <w:rsid w:val="00E5177B"/>
    <w:rsid w:val="00E51C74"/>
    <w:rsid w:val="00E537E3"/>
    <w:rsid w:val="00E542A2"/>
    <w:rsid w:val="00E550A4"/>
    <w:rsid w:val="00E55EA2"/>
    <w:rsid w:val="00E635BE"/>
    <w:rsid w:val="00E65B24"/>
    <w:rsid w:val="00E65B7B"/>
    <w:rsid w:val="00E67AD0"/>
    <w:rsid w:val="00E70057"/>
    <w:rsid w:val="00E8224D"/>
    <w:rsid w:val="00E82956"/>
    <w:rsid w:val="00E83055"/>
    <w:rsid w:val="00E83AE2"/>
    <w:rsid w:val="00E84982"/>
    <w:rsid w:val="00E85065"/>
    <w:rsid w:val="00E85859"/>
    <w:rsid w:val="00E85CDD"/>
    <w:rsid w:val="00E920FD"/>
    <w:rsid w:val="00E92344"/>
    <w:rsid w:val="00E93273"/>
    <w:rsid w:val="00E9715C"/>
    <w:rsid w:val="00E974B9"/>
    <w:rsid w:val="00E97542"/>
    <w:rsid w:val="00EA2657"/>
    <w:rsid w:val="00EA35D8"/>
    <w:rsid w:val="00EA5F36"/>
    <w:rsid w:val="00EA6C64"/>
    <w:rsid w:val="00EA7160"/>
    <w:rsid w:val="00EB4431"/>
    <w:rsid w:val="00EB6740"/>
    <w:rsid w:val="00EB6C68"/>
    <w:rsid w:val="00EB7D1A"/>
    <w:rsid w:val="00EC1B96"/>
    <w:rsid w:val="00EC765E"/>
    <w:rsid w:val="00ED0446"/>
    <w:rsid w:val="00ED4CBD"/>
    <w:rsid w:val="00EE4114"/>
    <w:rsid w:val="00EE60CA"/>
    <w:rsid w:val="00EE797C"/>
    <w:rsid w:val="00EF0924"/>
    <w:rsid w:val="00EF1428"/>
    <w:rsid w:val="00EF4483"/>
    <w:rsid w:val="00EF6719"/>
    <w:rsid w:val="00F0032A"/>
    <w:rsid w:val="00F00464"/>
    <w:rsid w:val="00F0298E"/>
    <w:rsid w:val="00F07681"/>
    <w:rsid w:val="00F10473"/>
    <w:rsid w:val="00F10C08"/>
    <w:rsid w:val="00F125F7"/>
    <w:rsid w:val="00F1339E"/>
    <w:rsid w:val="00F16758"/>
    <w:rsid w:val="00F21F6C"/>
    <w:rsid w:val="00F2231A"/>
    <w:rsid w:val="00F33104"/>
    <w:rsid w:val="00F3623D"/>
    <w:rsid w:val="00F36C86"/>
    <w:rsid w:val="00F36E0D"/>
    <w:rsid w:val="00F40E01"/>
    <w:rsid w:val="00F418B7"/>
    <w:rsid w:val="00F431D8"/>
    <w:rsid w:val="00F44A0D"/>
    <w:rsid w:val="00F45144"/>
    <w:rsid w:val="00F477D1"/>
    <w:rsid w:val="00F509EF"/>
    <w:rsid w:val="00F527F3"/>
    <w:rsid w:val="00F52DAC"/>
    <w:rsid w:val="00F56585"/>
    <w:rsid w:val="00F57AA4"/>
    <w:rsid w:val="00F6072F"/>
    <w:rsid w:val="00F6114C"/>
    <w:rsid w:val="00F6333C"/>
    <w:rsid w:val="00F63406"/>
    <w:rsid w:val="00F64890"/>
    <w:rsid w:val="00F65BA3"/>
    <w:rsid w:val="00F669AD"/>
    <w:rsid w:val="00F70D6B"/>
    <w:rsid w:val="00F7333A"/>
    <w:rsid w:val="00F7621C"/>
    <w:rsid w:val="00F77FF9"/>
    <w:rsid w:val="00F80202"/>
    <w:rsid w:val="00F811FA"/>
    <w:rsid w:val="00F818A1"/>
    <w:rsid w:val="00F838A6"/>
    <w:rsid w:val="00F963F4"/>
    <w:rsid w:val="00FA03D9"/>
    <w:rsid w:val="00FA4EEF"/>
    <w:rsid w:val="00FB285F"/>
    <w:rsid w:val="00FB29D2"/>
    <w:rsid w:val="00FB39F9"/>
    <w:rsid w:val="00FB51E9"/>
    <w:rsid w:val="00FB60CD"/>
    <w:rsid w:val="00FC3D44"/>
    <w:rsid w:val="00FC3F8D"/>
    <w:rsid w:val="00FC4B89"/>
    <w:rsid w:val="00FD1437"/>
    <w:rsid w:val="00FD1D5D"/>
    <w:rsid w:val="00FD20E3"/>
    <w:rsid w:val="00FD2119"/>
    <w:rsid w:val="00FD4504"/>
    <w:rsid w:val="00FD7189"/>
    <w:rsid w:val="00FE44C5"/>
    <w:rsid w:val="00FF088A"/>
    <w:rsid w:val="00FF0D90"/>
    <w:rsid w:val="00FF4149"/>
    <w:rsid w:val="00FF53EE"/>
    <w:rsid w:val="00FF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FB00BB"/>
  <w15:docId w15:val="{8FB2FD2F-BBCE-4DA4-9351-6594A980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AE7"/>
    <w:pPr>
      <w:spacing w:after="200" w:line="276" w:lineRule="auto"/>
    </w:pPr>
    <w:rPr>
      <w:rFonts w:eastAsia="Times New Roman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BE11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11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03DB4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Ttulo4">
    <w:name w:val="heading 4"/>
    <w:basedOn w:val="Normal"/>
    <w:link w:val="Ttulo4Char"/>
    <w:uiPriority w:val="9"/>
    <w:qFormat/>
    <w:rsid w:val="00D03DB4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3A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3AE7"/>
  </w:style>
  <w:style w:type="paragraph" w:styleId="Rodap">
    <w:name w:val="footer"/>
    <w:basedOn w:val="Normal"/>
    <w:link w:val="RodapChar"/>
    <w:uiPriority w:val="99"/>
    <w:unhideWhenUsed/>
    <w:rsid w:val="00823A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3AE7"/>
  </w:style>
  <w:style w:type="paragraph" w:styleId="Textodebalo">
    <w:name w:val="Balloon Text"/>
    <w:basedOn w:val="Normal"/>
    <w:link w:val="TextodebaloChar"/>
    <w:uiPriority w:val="99"/>
    <w:semiHidden/>
    <w:unhideWhenUsed/>
    <w:rsid w:val="00823AE7"/>
    <w:pPr>
      <w:spacing w:after="0" w:line="240" w:lineRule="auto"/>
    </w:pPr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823AE7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823AE7"/>
    <w:rPr>
      <w:rFonts w:eastAsia="Times New Roman"/>
      <w:sz w:val="22"/>
      <w:szCs w:val="22"/>
    </w:rPr>
  </w:style>
  <w:style w:type="paragraph" w:styleId="PargrafodaLista">
    <w:name w:val="List Paragraph"/>
    <w:basedOn w:val="Normal"/>
    <w:uiPriority w:val="34"/>
    <w:qFormat/>
    <w:rsid w:val="00FF4149"/>
    <w:pPr>
      <w:ind w:left="720"/>
      <w:contextualSpacing/>
    </w:pPr>
    <w:rPr>
      <w:rFonts w:eastAsia="Calibri"/>
      <w:lang w:eastAsia="en-US"/>
    </w:rPr>
  </w:style>
  <w:style w:type="character" w:styleId="Hyperlink">
    <w:name w:val="Hyperlink"/>
    <w:uiPriority w:val="99"/>
    <w:unhideWhenUsed/>
    <w:rsid w:val="00FF4149"/>
    <w:rPr>
      <w:color w:val="0000FF"/>
      <w:u w:val="single"/>
    </w:rPr>
  </w:style>
  <w:style w:type="table" w:styleId="Tabelacomgrade">
    <w:name w:val="Table Grid"/>
    <w:basedOn w:val="Tabelanormal"/>
    <w:uiPriority w:val="59"/>
    <w:rsid w:val="002960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03DB4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D03DB4"/>
    <w:rPr>
      <w:rFonts w:eastAsia="Times New Roman"/>
    </w:rPr>
  </w:style>
  <w:style w:type="character" w:styleId="Refdenotaderodap">
    <w:name w:val="footnote reference"/>
    <w:uiPriority w:val="99"/>
    <w:semiHidden/>
    <w:unhideWhenUsed/>
    <w:rsid w:val="00D03DB4"/>
    <w:rPr>
      <w:vertAlign w:val="superscript"/>
    </w:rPr>
  </w:style>
  <w:style w:type="character" w:customStyle="1" w:styleId="Ttulo3Char">
    <w:name w:val="Título 3 Char"/>
    <w:link w:val="Ttulo3"/>
    <w:uiPriority w:val="9"/>
    <w:rsid w:val="00D03DB4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Ttulo4Char">
    <w:name w:val="Título 4 Char"/>
    <w:link w:val="Ttulo4"/>
    <w:uiPriority w:val="9"/>
    <w:rsid w:val="00D03DB4"/>
    <w:rPr>
      <w:rFonts w:ascii="Times New Roman" w:eastAsia="Times New Roman" w:hAnsi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03DB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Standard">
    <w:name w:val="Standard"/>
    <w:rsid w:val="00F527F3"/>
    <w:pPr>
      <w:widowControl w:val="0"/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:sz w:val="24"/>
      <w:szCs w:val="24"/>
    </w:rPr>
  </w:style>
  <w:style w:type="paragraph" w:customStyle="1" w:styleId="Textbody">
    <w:name w:val="Text body"/>
    <w:basedOn w:val="Standard"/>
    <w:rsid w:val="00F527F3"/>
    <w:pPr>
      <w:spacing w:after="120"/>
    </w:pPr>
  </w:style>
  <w:style w:type="paragraph" w:customStyle="1" w:styleId="pvazio2ra">
    <w:name w:val="pvazio2_ra"/>
    <w:basedOn w:val="Normal"/>
    <w:rsid w:val="0040723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0723F"/>
    <w:rPr>
      <w:b/>
      <w:bCs/>
    </w:rPr>
  </w:style>
  <w:style w:type="character" w:styleId="nfase">
    <w:name w:val="Emphasis"/>
    <w:basedOn w:val="Fontepargpadro"/>
    <w:uiPriority w:val="20"/>
    <w:qFormat/>
    <w:rsid w:val="0040723F"/>
    <w:rPr>
      <w:i/>
      <w:iCs/>
    </w:rPr>
  </w:style>
  <w:style w:type="character" w:customStyle="1" w:styleId="nanospell-typo">
    <w:name w:val="nanospell-typo"/>
    <w:basedOn w:val="Fontepargpadro"/>
    <w:rsid w:val="00147BA0"/>
  </w:style>
  <w:style w:type="character" w:customStyle="1" w:styleId="Ttulo1Char">
    <w:name w:val="Título 1 Char"/>
    <w:basedOn w:val="Fontepargpadro"/>
    <w:link w:val="Ttulo1"/>
    <w:uiPriority w:val="9"/>
    <w:rsid w:val="00BE11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E11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elaSimples1">
    <w:name w:val="Plain Table 1"/>
    <w:basedOn w:val="Tabelanormal"/>
    <w:uiPriority w:val="41"/>
    <w:rsid w:val="00367EF9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D1354F"/>
    <w:pPr>
      <w:autoSpaceDE w:val="0"/>
      <w:autoSpaceDN w:val="0"/>
      <w:adjustRightInd w:val="0"/>
      <w:spacing w:after="200" w:line="276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d">
    <w:name w:val="nd"/>
    <w:basedOn w:val="Fontepargpadro"/>
    <w:rsid w:val="00F56585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5307A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5307A"/>
    <w:rPr>
      <w:rFonts w:eastAsia="Times New Roman"/>
    </w:rPr>
  </w:style>
  <w:style w:type="character" w:styleId="Refdenotadefim">
    <w:name w:val="endnote reference"/>
    <w:basedOn w:val="Fontepargpadro"/>
    <w:uiPriority w:val="99"/>
    <w:semiHidden/>
    <w:unhideWhenUsed/>
    <w:rsid w:val="0035307A"/>
    <w:rPr>
      <w:vertAlign w:val="superscript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EF1428"/>
    <w:rPr>
      <w:color w:val="605E5C"/>
      <w:shd w:val="clear" w:color="auto" w:fill="E1DFDD"/>
    </w:rPr>
  </w:style>
  <w:style w:type="character" w:customStyle="1" w:styleId="label">
    <w:name w:val="label"/>
    <w:basedOn w:val="Fontepargpadro"/>
    <w:rsid w:val="00985F74"/>
  </w:style>
  <w:style w:type="paragraph" w:styleId="Corpodetexto">
    <w:name w:val="Body Text"/>
    <w:basedOn w:val="Normal"/>
    <w:link w:val="CorpodetextoChar"/>
    <w:uiPriority w:val="99"/>
    <w:unhideWhenUsed/>
    <w:rsid w:val="003A765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rsid w:val="003A7656"/>
    <w:rPr>
      <w:rFonts w:ascii="Times New Roman" w:eastAsia="Times New Roman" w:hAnsi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DC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C08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C08BA"/>
    <w:rPr>
      <w:rFonts w:eastAsia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C08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C08BA"/>
    <w:rPr>
      <w:rFonts w:eastAsia="Times New Roman"/>
      <w:b/>
      <w:bCs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D4504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D4504"/>
    <w:rPr>
      <w:rFonts w:eastAsia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7332">
          <w:blockQuote w:val="1"/>
          <w:marLeft w:val="0"/>
          <w:marRight w:val="0"/>
          <w:marTop w:val="300"/>
          <w:marBottom w:val="450"/>
          <w:divBdr>
            <w:top w:val="none" w:sz="0" w:space="0" w:color="F24130"/>
            <w:left w:val="single" w:sz="48" w:space="15" w:color="F24130"/>
            <w:bottom w:val="none" w:sz="0" w:space="0" w:color="F24130"/>
            <w:right w:val="none" w:sz="0" w:space="0" w:color="F24130"/>
          </w:divBdr>
        </w:div>
      </w:divsChild>
    </w:div>
    <w:div w:id="16049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duc\Documents\Modelos%20Personalizados%20do%20Office\aditivo%2001%20AO%20CONTRATO%202.06.071-2014%20-%20APOLONIA%20AMORIM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D4E0F0-75F0-45D0-BB43-1D5C65900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aditivo 01 AO CONTRATO 2.06.071-2014 - APOLONIA AMORIM</Template>
  <TotalTime>127</TotalTime>
  <Pages>1</Pages>
  <Words>212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seduc</dc:creator>
  <cp:lastModifiedBy>SEDUC - DAE - HELEN</cp:lastModifiedBy>
  <cp:revision>32</cp:revision>
  <cp:lastPrinted>2024-02-19T15:11:00Z</cp:lastPrinted>
  <dcterms:created xsi:type="dcterms:W3CDTF">2024-02-19T13:07:00Z</dcterms:created>
  <dcterms:modified xsi:type="dcterms:W3CDTF">2024-02-19T16:01:00Z</dcterms:modified>
</cp:coreProperties>
</file>